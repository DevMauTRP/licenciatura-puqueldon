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6D370" w14:textId="77777777" w:rsidR="00231DBC" w:rsidRDefault="00231DBC">
      <w:r>
        <w:rPr>
          <w:noProof/>
        </w:rPr>
        <w:drawing>
          <wp:anchor distT="0" distB="0" distL="114300" distR="114300" simplePos="0" relativeHeight="251658240" behindDoc="1" locked="0" layoutInCell="1" allowOverlap="1" wp14:anchorId="657A5716" wp14:editId="216BDA4F">
            <wp:simplePos x="0" y="0"/>
            <wp:positionH relativeFrom="column">
              <wp:posOffset>-1198245</wp:posOffset>
            </wp:positionH>
            <wp:positionV relativeFrom="page">
              <wp:posOffset>-5512435</wp:posOffset>
            </wp:positionV>
            <wp:extent cx="11123930" cy="16257905"/>
            <wp:effectExtent l="0" t="0" r="1270" b="0"/>
            <wp:wrapNone/>
            <wp:docPr id="8" name="fo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3930" cy="1625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457200" distR="114300" simplePos="0" relativeHeight="251660288" behindDoc="0" locked="0" layoutInCell="0" allowOverlap="1" wp14:anchorId="41A2D115" wp14:editId="1E3BD7F1">
                <wp:simplePos x="0" y="0"/>
                <wp:positionH relativeFrom="page">
                  <wp:posOffset>204470</wp:posOffset>
                </wp:positionH>
                <wp:positionV relativeFrom="margin">
                  <wp:posOffset>41275</wp:posOffset>
                </wp:positionV>
                <wp:extent cx="3315970" cy="6523355"/>
                <wp:effectExtent l="4445" t="3175" r="3810" b="7620"/>
                <wp:wrapSquare wrapText="bothSides"/>
                <wp:docPr id="2" name="estudiantes-contain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15970" cy="6523355"/>
                        </a:xfrm>
                        <a:prstGeom prst="rect">
                          <a:avLst/>
                        </a:prstGeom>
                        <a:solidFill>
                          <a:srgbClr val="313C4D">
                            <a:alpha val="58038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D5DAF" w14:textId="77777777" w:rsidR="00000000" w:rsidRDefault="00231DBC">
                            <w:pPr>
                              <w:spacing w:before="480" w:after="240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Compañeros/as</w:t>
                            </w:r>
                          </w:p>
                          <w:p w14:paraId="73F00A31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Albornoz Abarzúa Cristopher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Andres</w:t>
                            </w:r>
                            <w:proofErr w:type="spellEnd"/>
                          </w:p>
                          <w:p w14:paraId="5AC3F14F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Altamirano Tarumán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Kateryn</w:t>
                            </w:r>
                            <w:proofErr w:type="spellEnd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Adelina</w:t>
                            </w:r>
                          </w:p>
                          <w:p w14:paraId="2A0D591D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Alvarado Zambrano Antonio Alfredo</w:t>
                            </w:r>
                          </w:p>
                          <w:p w14:paraId="5D207936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Andrade Vargas Enya Alexandra</w:t>
                            </w:r>
                          </w:p>
                          <w:p w14:paraId="41D6F7FD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Cárdenas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Quedimán</w:t>
                            </w:r>
                            <w:proofErr w:type="spellEnd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Hernán Jeremías</w:t>
                            </w:r>
                          </w:p>
                          <w:p w14:paraId="6EF489E9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Cárdenas Soriano Amalia Isidora</w:t>
                            </w:r>
                          </w:p>
                          <w:p w14:paraId="365BAA27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Cárdenas Vargas Kiara Belén</w:t>
                            </w:r>
                          </w:p>
                          <w:p w14:paraId="759B7368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Cruces Tarumán Aylin Scarleth</w:t>
                            </w:r>
                          </w:p>
                          <w:p w14:paraId="67A7436E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Elgueta Vejar Erick Nicolás</w:t>
                            </w:r>
                          </w:p>
                          <w:p w14:paraId="16D2CD79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García Cornejo Alan Guillermo</w:t>
                            </w:r>
                          </w:p>
                          <w:p w14:paraId="30214DC2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Godoy Cárdenas Xiomara Antonella</w:t>
                            </w:r>
                          </w:p>
                          <w:p w14:paraId="08B0EB2A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Igor Barría Thomas Alonso</w:t>
                            </w:r>
                          </w:p>
                          <w:p w14:paraId="063A5C04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Mardones Salas Ariana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Scarlet</w:t>
                            </w:r>
                            <w:proofErr w:type="spellEnd"/>
                          </w:p>
                          <w:p w14:paraId="07E8A9F2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Martínez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Martínez</w:t>
                            </w:r>
                            <w:proofErr w:type="spellEnd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Javiera Paz</w:t>
                            </w:r>
                          </w:p>
                          <w:p w14:paraId="03CC6E00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Merino Soto Sebastián</w:t>
                            </w: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Eduardo</w:t>
                            </w:r>
                          </w:p>
                          <w:p w14:paraId="54A4BB9C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Miranda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Quelimpane</w:t>
                            </w:r>
                            <w:proofErr w:type="spellEnd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Maite Alejandra</w:t>
                            </w:r>
                          </w:p>
                          <w:p w14:paraId="4EBE1FB2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Montiel Ruiz Francisca Marina</w:t>
                            </w:r>
                          </w:p>
                          <w:p w14:paraId="6ED2C933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Ojeda Mansilla Scarlett Viviana</w:t>
                            </w:r>
                          </w:p>
                          <w:p w14:paraId="277DAC0E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Pérez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Catilicán</w:t>
                            </w:r>
                            <w:proofErr w:type="spellEnd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Fernanda Jeannette</w:t>
                            </w:r>
                          </w:p>
                          <w:p w14:paraId="1B3E58C0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Rivera Zúñiga Isidora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Polett</w:t>
                            </w:r>
                            <w:proofErr w:type="spellEnd"/>
                          </w:p>
                          <w:p w14:paraId="41DF720D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Torres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Chodin</w:t>
                            </w:r>
                            <w:proofErr w:type="spellEnd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Gabriel Emilio</w:t>
                            </w:r>
                          </w:p>
                          <w:p w14:paraId="34272E52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Union</w:t>
                            </w:r>
                            <w:proofErr w:type="spellEnd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González Saray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Safiro</w:t>
                            </w:r>
                            <w:proofErr w:type="spellEnd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Millaray</w:t>
                            </w:r>
                          </w:p>
                          <w:p w14:paraId="5E28D235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Uribe Aguilar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Maryan</w:t>
                            </w: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gel</w:t>
                            </w:r>
                            <w:proofErr w:type="spellEnd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Stephannie</w:t>
                            </w:r>
                            <w:proofErr w:type="spellEnd"/>
                          </w:p>
                          <w:p w14:paraId="5F1533F6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Vivar Ojeda Daphne Mariel</w:t>
                            </w:r>
                          </w:p>
                          <w:p w14:paraId="4B77561C" w14:textId="77777777" w:rsidR="00000000" w:rsidRDefault="00231DBC">
                            <w:pPr>
                              <w:spacing w:after="0" w:line="240" w:lineRule="auto"/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Zúñiga Berdún María Victoria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2D115" id="estudiantes-container" o:spid="_x0000_s1026" style="position:absolute;margin-left:16.1pt;margin-top:3.25pt;width:261.1pt;height:513.65pt;z-index:251660288;visibility:visible;mso-wrap-style:square;mso-width-percent:0;mso-height-percent:0;mso-wrap-distance-left:36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" o:allowincell="f" fillcolor="#313c4d" stroked="f">
                <v:fill opacity="38036f"/>
                <v:textbox inset="14.4pt,14.4pt,14.4pt,14.4pt">
                  <w:txbxContent>
                    <w:p w14:paraId="76AD5DAF" w14:textId="77777777" w:rsidR="00000000" w:rsidRDefault="00231DBC">
                      <w:pPr>
                        <w:spacing w:before="480" w:after="240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Compañeros/as</w:t>
                      </w:r>
                    </w:p>
                    <w:p w14:paraId="73F00A31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Albornoz Abarzúa Cristopher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Andres</w:t>
                      </w:r>
                      <w:proofErr w:type="spellEnd"/>
                    </w:p>
                    <w:p w14:paraId="5AC3F14F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Altamirano Tarumán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Kateryn</w:t>
                      </w:r>
                      <w:proofErr w:type="spellEnd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Adelina</w:t>
                      </w:r>
                    </w:p>
                    <w:p w14:paraId="2A0D591D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Alvarado Zambrano Antonio Alfredo</w:t>
                      </w:r>
                    </w:p>
                    <w:p w14:paraId="5D207936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Andrade Vargas Enya Alexandra</w:t>
                      </w:r>
                    </w:p>
                    <w:p w14:paraId="41D6F7FD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Cárdenas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Quedimán</w:t>
                      </w:r>
                      <w:proofErr w:type="spellEnd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Hernán Jeremías</w:t>
                      </w:r>
                    </w:p>
                    <w:p w14:paraId="6EF489E9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Cárdenas Soriano Amalia Isidora</w:t>
                      </w:r>
                    </w:p>
                    <w:p w14:paraId="365BAA27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Cárdenas Vargas Kiara Belén</w:t>
                      </w:r>
                    </w:p>
                    <w:p w14:paraId="759B7368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Cruces Tarumán Aylin Scarleth</w:t>
                      </w:r>
                    </w:p>
                    <w:p w14:paraId="67A7436E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Elgueta Vejar Erick Nicolás</w:t>
                      </w:r>
                    </w:p>
                    <w:p w14:paraId="16D2CD79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García Cornejo Alan Guillermo</w:t>
                      </w:r>
                    </w:p>
                    <w:p w14:paraId="30214DC2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Godoy Cárdenas Xiomara Antonella</w:t>
                      </w:r>
                    </w:p>
                    <w:p w14:paraId="08B0EB2A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Igor Barría Thomas Alonso</w:t>
                      </w:r>
                    </w:p>
                    <w:p w14:paraId="063A5C04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Mardones Salas Ariana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Scarlet</w:t>
                      </w:r>
                      <w:proofErr w:type="spellEnd"/>
                    </w:p>
                    <w:p w14:paraId="07E8A9F2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Martínez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Martínez</w:t>
                      </w:r>
                      <w:proofErr w:type="spellEnd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Javiera Paz</w:t>
                      </w:r>
                    </w:p>
                    <w:p w14:paraId="03CC6E00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Merino Soto Sebastián</w:t>
                      </w: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Eduardo</w:t>
                      </w:r>
                    </w:p>
                    <w:p w14:paraId="54A4BB9C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Miranda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Quelimpane</w:t>
                      </w:r>
                      <w:proofErr w:type="spellEnd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Maite Alejandra</w:t>
                      </w:r>
                    </w:p>
                    <w:p w14:paraId="4EBE1FB2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Montiel Ruiz Francisca Marina</w:t>
                      </w:r>
                    </w:p>
                    <w:p w14:paraId="6ED2C933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Ojeda Mansilla Scarlett Viviana</w:t>
                      </w:r>
                    </w:p>
                    <w:p w14:paraId="277DAC0E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Pérez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Catilicán</w:t>
                      </w:r>
                      <w:proofErr w:type="spellEnd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Fernanda Jeannette</w:t>
                      </w:r>
                    </w:p>
                    <w:p w14:paraId="1B3E58C0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Rivera Zúñiga Isidora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Polett</w:t>
                      </w:r>
                      <w:proofErr w:type="spellEnd"/>
                    </w:p>
                    <w:p w14:paraId="41DF720D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Torres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Chodin</w:t>
                      </w:r>
                      <w:proofErr w:type="spellEnd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Gabriel Emilio</w:t>
                      </w:r>
                    </w:p>
                    <w:p w14:paraId="34272E52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Union</w:t>
                      </w:r>
                      <w:proofErr w:type="spellEnd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González Saray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Safiro</w:t>
                      </w:r>
                      <w:proofErr w:type="spellEnd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Millaray</w:t>
                      </w:r>
                    </w:p>
                    <w:p w14:paraId="5E28D235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Uribe Aguilar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Maryan</w:t>
                      </w: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gel</w:t>
                      </w:r>
                      <w:proofErr w:type="spellEnd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Stephannie</w:t>
                      </w:r>
                      <w:proofErr w:type="spellEnd"/>
                    </w:p>
                    <w:p w14:paraId="5F1533F6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Vivar Ojeda Daphne Mariel</w:t>
                      </w:r>
                    </w:p>
                    <w:p w14:paraId="4B77561C" w14:textId="77777777" w:rsidR="00000000" w:rsidRDefault="00231DBC">
                      <w:pPr>
                        <w:spacing w:after="0" w:line="240" w:lineRule="auto"/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Style w:val="Textodemarcadordeposicin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Zúñiga Berdún María Victoria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6332" simplePos="0" relativeHeight="251662336" behindDoc="0" locked="0" layoutInCell="1" allowOverlap="1" wp14:anchorId="78D7ECB3" wp14:editId="0EA0790E">
            <wp:simplePos x="0" y="0"/>
            <wp:positionH relativeFrom="page">
              <wp:posOffset>4148455</wp:posOffset>
            </wp:positionH>
            <wp:positionV relativeFrom="margin">
              <wp:posOffset>1241425</wp:posOffset>
            </wp:positionV>
            <wp:extent cx="3423793" cy="4175760"/>
            <wp:effectExtent l="0" t="0" r="5715" b="0"/>
            <wp:wrapSquare wrapText="bothSides"/>
            <wp:docPr id="6" name="estudi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tudiante"/>
                    <pic:cNvPicPr/>
                  </pic:nvPicPr>
                  <pic:blipFill>
                    <a:blip r:embed="rId5" cstate="print"/>
                    <a:srcRect l="5180" r="5180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417576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D50C276" wp14:editId="5E41016E">
            <wp:simplePos x="0" y="0"/>
            <wp:positionH relativeFrom="column">
              <wp:posOffset>-875665</wp:posOffset>
            </wp:positionH>
            <wp:positionV relativeFrom="paragraph">
              <wp:posOffset>5705475</wp:posOffset>
            </wp:positionV>
            <wp:extent cx="7212330" cy="3938270"/>
            <wp:effectExtent l="0" t="0" r="7620" b="5080"/>
            <wp:wrapNone/>
            <wp:docPr id="5" name="grupal-estudia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upal-estudiante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330" cy="3938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EE0CD9F" wp14:editId="113D45D9">
                <wp:simplePos x="0" y="0"/>
                <wp:positionH relativeFrom="column">
                  <wp:posOffset>2795270</wp:posOffset>
                </wp:positionH>
                <wp:positionV relativeFrom="paragraph">
                  <wp:posOffset>4940935</wp:posOffset>
                </wp:positionV>
                <wp:extent cx="4076700" cy="676275"/>
                <wp:effectExtent l="0" t="0" r="0" b="9525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76700" cy="676275"/>
                          <a:chOff x="0" y="0"/>
                          <a:chExt cx="4076700" cy="676275"/>
                        </a:xfrm>
                      </wpg:grpSpPr>
                      <pic:pic xmlns:pic="http://schemas.openxmlformats.org/drawingml/2006/picture">
                        <pic:nvPicPr>
                          <pic:cNvPr id="3" name="banda-imagen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nombre-estudiante"/>
                        <wps:cNvSpPr txBox="1"/>
                        <wps:spPr>
                          <a:xfrm>
                            <a:off x="276225" y="28575"/>
                            <a:ext cx="35052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AA789B" w14:textId="77777777" w:rsidR="00000000" w:rsidRDefault="00231DBC">
                              <w:pPr>
                                <w:jc w:val="center"/>
                                <w:rPr>
                                  <w:rFonts w:ascii="Brush Script MT" w:hAnsi="Brush Script MT"/>
                                  <w:color w:val="000000" w:themeColor="text1"/>
                                  <w:sz w:val="36"/>
                                  <w:szCs w:val="36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317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="Brush Script MT" w:hAnsi="Brush Script MT"/>
                                  <w:color w:val="000000" w:themeColor="text1"/>
                                  <w:sz w:val="36"/>
                                  <w:szCs w:val="36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317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Yarela</w:t>
                              </w:r>
                              <w:proofErr w:type="spellEnd"/>
                              <w:r>
                                <w:rPr>
                                  <w:rFonts w:ascii="Brush Script MT" w:hAnsi="Brush Script MT"/>
                                  <w:color w:val="000000" w:themeColor="text1"/>
                                  <w:sz w:val="36"/>
                                  <w:szCs w:val="36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317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Millaray Nahuel Díaz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soft" dir="t">
                              <a:rot lat="0" lon="0" rev="15600000"/>
                            </a:lightRig>
                          </a:scene3d>
                          <a:sp3d extrusionH="57150" prstMaterial="softEdge">
                            <a:bevelT w="25400" h="38100"/>
                          </a:sp3d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0CD9F" id="Grupo 1" o:spid="_x0000_s1027" style="position:absolute;margin-left:220.1pt;margin-top:389.05pt;width:321pt;height:53.25pt;z-index:251664384" coordsize="40767,6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anda-imagen" o:spid="_x0000_s1028" type="#_x0000_t75" style="position:absolute;width:40767;height:6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nombre-estudiante" o:spid="_x0000_s1029" type="#_x0000_t202" style="position:absolute;left:2762;top:285;width:35052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7BAA789B" w14:textId="77777777" w:rsidR="00000000" w:rsidRDefault="00231DBC">
                        <w:pPr>
                          <w:jc w:val="center"/>
                          <w:rPr>
                            <w:rFonts w:ascii="Brush Script MT" w:hAnsi="Brush Script MT"/>
                            <w:color w:val="000000" w:themeColor="text1"/>
                            <w:sz w:val="36"/>
                            <w:szCs w:val="36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317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="Brush Script MT" w:hAnsi="Brush Script MT"/>
                            <w:color w:val="000000" w:themeColor="text1"/>
                            <w:sz w:val="36"/>
                            <w:szCs w:val="36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317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Yarela</w:t>
                        </w:r>
                        <w:proofErr w:type="spellEnd"/>
                        <w:r>
                          <w:rPr>
                            <w:rFonts w:ascii="Brush Script MT" w:hAnsi="Brush Script MT"/>
                            <w:color w:val="000000" w:themeColor="text1"/>
                            <w:sz w:val="36"/>
                            <w:szCs w:val="36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317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Millaray Nahuel Díaz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231D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attachedTemplate r:id="rId1"/>
  <w:defaultTabStop w:val="708"/>
  <w:hyphenationZone w:val="4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C1A"/>
    <w:rsid w:val="00231DBC"/>
    <w:rsid w:val="0074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AE0695"/>
  <w15:chartTrackingRefBased/>
  <w15:docId w15:val="{6F59E0AA-ADD4-4857-98A0-E09E82B31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CL" w:eastAsia="es-CL"/>
    </w:rPr>
  </w:style>
  <w:style w:type="character" w:customStyle="1" w:styleId="Textodemarcadordeposicin">
    <w:name w:val="Texto de marcador de posición"/>
    <w:basedOn w:val="Fuentedeprrafopredeter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UTP</dc:creator>
  <cp:keywords/>
  <dc:description/>
  <cp:lastModifiedBy>UTP</cp:lastModifiedBy>
  <cp:revision>2</cp:revision>
  <dcterms:created xsi:type="dcterms:W3CDTF">2022-12-01T19:17:00Z</dcterms:created>
  <dcterms:modified xsi:type="dcterms:W3CDTF">2022-12-01T19:17:00Z</dcterms:modified>
</cp:coreProperties>
</file>